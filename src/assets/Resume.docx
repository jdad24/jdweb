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10" w:type="dxa"/>
        <w:tblLook w:val="0600" w:firstRow="0" w:lastRow="0" w:firstColumn="0" w:lastColumn="0" w:noHBand="1" w:noVBand="1"/>
      </w:tblPr>
      <w:tblGrid>
        <w:gridCol w:w="10880"/>
      </w:tblGrid>
      <w:tr w:rsidR="00376913" w14:paraId="215C3B84" w14:textId="77777777" w:rsidTr="00377DF1">
        <w:trPr>
          <w:trHeight w:val="180"/>
        </w:trPr>
        <w:tc>
          <w:tcPr>
            <w:tcW w:w="10880" w:type="dxa"/>
          </w:tcPr>
          <w:p w14:paraId="706EA614" w14:textId="1184767E" w:rsidR="00376913" w:rsidRPr="00376913" w:rsidRDefault="00007382" w:rsidP="00376913">
            <w:pPr>
              <w:pStyle w:val="Title"/>
            </w:pPr>
            <w:r>
              <w:t>Joshua Dadson</w:t>
            </w:r>
          </w:p>
          <w:p w14:paraId="5FE64E71" w14:textId="23F17120" w:rsidR="00376913" w:rsidRPr="00376913" w:rsidRDefault="00072B81" w:rsidP="00F82A3E">
            <w:pPr>
              <w:pStyle w:val="Subtitle"/>
              <w:spacing w:line="240" w:lineRule="auto"/>
            </w:pPr>
            <w:r>
              <w:t>Full-stack</w:t>
            </w:r>
            <w:r w:rsidR="00007382">
              <w:t xml:space="preserve"> </w:t>
            </w:r>
            <w:r w:rsidR="001A192E">
              <w:t>Software engineer</w:t>
            </w:r>
          </w:p>
        </w:tc>
      </w:tr>
    </w:tbl>
    <w:p w14:paraId="06E7A384" w14:textId="77777777" w:rsidR="0034260F" w:rsidRDefault="0034260F" w:rsidP="007A26E3">
      <w:pPr>
        <w:spacing w:line="240" w:lineRule="auto"/>
      </w:pPr>
    </w:p>
    <w:tbl>
      <w:tblPr>
        <w:tblW w:w="11250" w:type="dxa"/>
        <w:tblInd w:w="-63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0"/>
        <w:gridCol w:w="360"/>
        <w:gridCol w:w="5460"/>
        <w:gridCol w:w="1740"/>
      </w:tblGrid>
      <w:tr w:rsidR="00222D15" w14:paraId="7B6B1ABB" w14:textId="77777777" w:rsidTr="00283401">
        <w:trPr>
          <w:trHeight w:val="100"/>
        </w:trPr>
        <w:tc>
          <w:tcPr>
            <w:tcW w:w="3690" w:type="dxa"/>
          </w:tcPr>
          <w:p w14:paraId="7F78A1CB" w14:textId="77777777" w:rsidR="00222D15" w:rsidRPr="00CB5C6F" w:rsidRDefault="00222D15" w:rsidP="00F82A3E">
            <w:pPr>
              <w:spacing w:line="240" w:lineRule="auto"/>
            </w:pPr>
          </w:p>
        </w:tc>
        <w:tc>
          <w:tcPr>
            <w:tcW w:w="360" w:type="dxa"/>
          </w:tcPr>
          <w:p w14:paraId="51E3D458" w14:textId="77777777" w:rsidR="00222D15" w:rsidRPr="00CB5C6F" w:rsidRDefault="00222D15" w:rsidP="00222D15"/>
        </w:tc>
        <w:tc>
          <w:tcPr>
            <w:tcW w:w="7200" w:type="dxa"/>
            <w:gridSpan w:val="2"/>
          </w:tcPr>
          <w:p w14:paraId="2C560784" w14:textId="77777777" w:rsidR="00222D15" w:rsidRPr="00CB5C6F" w:rsidRDefault="00222D15" w:rsidP="00376913"/>
        </w:tc>
      </w:tr>
      <w:tr w:rsidR="00222D15" w14:paraId="0283BAAC" w14:textId="77777777" w:rsidTr="00283401">
        <w:trPr>
          <w:trHeight w:val="504"/>
        </w:trPr>
        <w:tc>
          <w:tcPr>
            <w:tcW w:w="3690" w:type="dxa"/>
            <w:vMerge w:val="restart"/>
          </w:tcPr>
          <w:p w14:paraId="5489A5FF" w14:textId="4981E1E1" w:rsidR="00CE5EBB" w:rsidRDefault="00D54E3A" w:rsidP="00CE5EBB">
            <w:pPr>
              <w:pStyle w:val="Heading1"/>
            </w:pPr>
            <w:r>
              <w:t>Profile</w:t>
            </w:r>
          </w:p>
          <w:p w14:paraId="5C69B046" w14:textId="1178438F" w:rsidR="00F82A3E" w:rsidRDefault="00CE5EBB" w:rsidP="00BA650C">
            <w:r>
              <w:t>With over 6 years of professional experience, I am driven to l</w:t>
            </w:r>
            <w:r w:rsidR="00F82A3E">
              <w:t>ead the</w:t>
            </w:r>
            <w:r w:rsidR="00377DF1">
              <w:t xml:space="preserve"> design and</w:t>
            </w:r>
            <w:r w:rsidR="00C765F7">
              <w:t xml:space="preserve"> </w:t>
            </w:r>
            <w:r w:rsidR="00F82A3E">
              <w:t xml:space="preserve">development of </w:t>
            </w:r>
            <w:r w:rsidR="00C765F7">
              <w:t>elegant</w:t>
            </w:r>
            <w:r w:rsidR="0075769D">
              <w:t xml:space="preserve"> and scalable</w:t>
            </w:r>
            <w:r w:rsidR="00A8033E">
              <w:t xml:space="preserve"> web</w:t>
            </w:r>
            <w:r w:rsidR="007B4979">
              <w:t xml:space="preserve"> </w:t>
            </w:r>
            <w:r w:rsidR="00F82A3E">
              <w:t>applications</w:t>
            </w:r>
            <w:r>
              <w:t xml:space="preserve"> </w:t>
            </w:r>
            <w:r w:rsidR="007B4979">
              <w:t xml:space="preserve">by </w:t>
            </w:r>
            <w:r>
              <w:t xml:space="preserve">leveraging </w:t>
            </w:r>
            <w:r w:rsidR="007B4979">
              <w:t xml:space="preserve">my expertise in full-stack development </w:t>
            </w:r>
            <w:r w:rsidR="004F3AA0">
              <w:t xml:space="preserve">and </w:t>
            </w:r>
            <w:r w:rsidR="007B4979">
              <w:t>front-end technologies</w:t>
            </w:r>
            <w:r w:rsidR="0075769D">
              <w:t>.</w:t>
            </w:r>
          </w:p>
          <w:p w14:paraId="093A8C0E" w14:textId="77777777" w:rsidR="00CE5EBB" w:rsidRDefault="00CE5EBB" w:rsidP="00BA650C"/>
          <w:p w14:paraId="39953764" w14:textId="77777777" w:rsidR="00222D15" w:rsidRDefault="00000000" w:rsidP="005E0944">
            <w:pPr>
              <w:pStyle w:val="Heading1"/>
            </w:pPr>
            <w:sdt>
              <w:sdtPr>
                <w:id w:val="-1588302835"/>
                <w:placeholder>
                  <w:docPart w:val="A6C46FEB85F08F47909277E74B010A32"/>
                </w:placeholder>
                <w:temporary/>
                <w:showingPlcHdr/>
                <w15:appearance w15:val="hidden"/>
              </w:sdtPr>
              <w:sdtContent>
                <w:r w:rsidR="005E0944">
                  <w:t>Skills</w:t>
                </w:r>
              </w:sdtContent>
            </w:sdt>
          </w:p>
          <w:p w14:paraId="59143E07" w14:textId="25E52708" w:rsidR="00F82A3E" w:rsidRDefault="00F82A3E" w:rsidP="00BA650C">
            <w:r>
              <w:t>UI Design and Development</w:t>
            </w:r>
          </w:p>
          <w:p w14:paraId="3DA96350" w14:textId="764BEC5C" w:rsidR="00F82A3E" w:rsidRDefault="00F82A3E" w:rsidP="00BA650C">
            <w:r>
              <w:t>Full-Stack</w:t>
            </w:r>
          </w:p>
          <w:p w14:paraId="0E8B2FA8" w14:textId="2BF0AE0A" w:rsidR="00F82A3E" w:rsidRDefault="00F82A3E" w:rsidP="00BA650C">
            <w:r>
              <w:t>ReactJS</w:t>
            </w:r>
            <w:r w:rsidR="00CA264C">
              <w:t xml:space="preserve"> </w:t>
            </w:r>
            <w:r>
              <w:t>/</w:t>
            </w:r>
            <w:r w:rsidR="00CA264C">
              <w:t xml:space="preserve"> </w:t>
            </w:r>
            <w:r>
              <w:t>NodeJS</w:t>
            </w:r>
          </w:p>
          <w:p w14:paraId="22CD7FA9" w14:textId="39A495CB" w:rsidR="00F82A3E" w:rsidRDefault="00F82A3E" w:rsidP="00BA650C">
            <w:r>
              <w:t>HTML</w:t>
            </w:r>
            <w:r w:rsidR="00CA264C">
              <w:t xml:space="preserve"> </w:t>
            </w:r>
            <w:r>
              <w:t>/</w:t>
            </w:r>
            <w:r w:rsidR="00CA264C">
              <w:t xml:space="preserve"> </w:t>
            </w:r>
            <w:r>
              <w:t>CSS</w:t>
            </w:r>
            <w:r w:rsidR="00CA264C">
              <w:t xml:space="preserve"> </w:t>
            </w:r>
            <w:r>
              <w:t>/</w:t>
            </w:r>
            <w:r w:rsidR="00CA264C">
              <w:t xml:space="preserve"> </w:t>
            </w:r>
            <w:r>
              <w:t>JavaScript</w:t>
            </w:r>
          </w:p>
          <w:p w14:paraId="6C42375E" w14:textId="77777777" w:rsidR="00467290" w:rsidRDefault="00467290" w:rsidP="00467290">
            <w:r>
              <w:t>Mobile App Development</w:t>
            </w:r>
          </w:p>
          <w:p w14:paraId="1ADEB13D" w14:textId="6070DCD1" w:rsidR="00467290" w:rsidRDefault="00467290" w:rsidP="00BA650C">
            <w:r>
              <w:t>Swift</w:t>
            </w:r>
            <w:r w:rsidR="00F15A78">
              <w:t xml:space="preserve"> / iOS</w:t>
            </w:r>
          </w:p>
          <w:p w14:paraId="7BF5E392" w14:textId="2BB322F4" w:rsidR="00F82A3E" w:rsidRDefault="00F82A3E" w:rsidP="00BA650C">
            <w:r>
              <w:t>Python</w:t>
            </w:r>
          </w:p>
          <w:p w14:paraId="3CA5CDC7" w14:textId="3CEA9F3C" w:rsidR="00BE14A0" w:rsidRDefault="00BE14A0" w:rsidP="00BA650C">
            <w:r>
              <w:t>RESTful APIs</w:t>
            </w:r>
          </w:p>
          <w:p w14:paraId="22975683" w14:textId="278D5787" w:rsidR="00B156E5" w:rsidRDefault="00B156E5" w:rsidP="00BA650C">
            <w:r>
              <w:t>Microservices</w:t>
            </w:r>
          </w:p>
          <w:p w14:paraId="009E4E5E" w14:textId="45FC5A25" w:rsidR="00F82A3E" w:rsidRDefault="00F82A3E" w:rsidP="00BA650C">
            <w:r>
              <w:t>SQL</w:t>
            </w:r>
          </w:p>
          <w:p w14:paraId="08794A1B" w14:textId="17B7C8C8" w:rsidR="00F82A3E" w:rsidRDefault="00F82A3E" w:rsidP="00BA650C">
            <w:proofErr w:type="spellStart"/>
            <w:r>
              <w:t>GraphQL</w:t>
            </w:r>
            <w:proofErr w:type="spellEnd"/>
          </w:p>
          <w:p w14:paraId="12C6B5C7" w14:textId="378822A9" w:rsidR="00F82A3E" w:rsidRDefault="00F82A3E" w:rsidP="00BA650C">
            <w:r>
              <w:t xml:space="preserve">Cloud Development </w:t>
            </w:r>
          </w:p>
          <w:p w14:paraId="1AE6E2C0" w14:textId="698D2C73" w:rsidR="00F82A3E" w:rsidRDefault="00F82A3E" w:rsidP="00BA650C">
            <w:r>
              <w:t>Docker/OpenShift</w:t>
            </w:r>
          </w:p>
          <w:p w14:paraId="2D095DAD" w14:textId="584C9B48" w:rsidR="00B156E5" w:rsidRDefault="00B156E5" w:rsidP="005E0944">
            <w:r>
              <w:t>Hadoop/Scala</w:t>
            </w:r>
          </w:p>
          <w:p w14:paraId="65DD8615" w14:textId="77777777" w:rsidR="00373A9E" w:rsidRDefault="00373A9E" w:rsidP="005E0944"/>
          <w:p w14:paraId="5636661E" w14:textId="7FF881DC" w:rsidR="00373A9E" w:rsidRDefault="00373A9E" w:rsidP="00373A9E">
            <w:pPr>
              <w:pStyle w:val="Heading1"/>
            </w:pPr>
            <w:r>
              <w:t>Side Work</w:t>
            </w:r>
          </w:p>
          <w:p w14:paraId="1AD03A81" w14:textId="62208F46" w:rsidR="00373A9E" w:rsidRPr="00373A9E" w:rsidRDefault="00373A9E" w:rsidP="00373A9E">
            <w:r>
              <w:t>Habit Tracking App – Swift (iOS)</w:t>
            </w:r>
          </w:p>
          <w:p w14:paraId="2D70A2F9" w14:textId="213257F4" w:rsidR="005E0944" w:rsidRDefault="00373A9E" w:rsidP="005E0944">
            <w:r>
              <w:t>2D Pong – Swift (iOS)</w:t>
            </w:r>
          </w:p>
          <w:p w14:paraId="388E3FFC" w14:textId="77777777" w:rsidR="00C73ED6" w:rsidRDefault="00C73ED6" w:rsidP="005E0944"/>
          <w:p w14:paraId="5528EA25" w14:textId="77777777" w:rsidR="00222D15" w:rsidRPr="006652D0" w:rsidRDefault="00000000" w:rsidP="00376913">
            <w:pPr>
              <w:pStyle w:val="Heading1"/>
            </w:pPr>
            <w:sdt>
              <w:sdtPr>
                <w:id w:val="-2114353158"/>
                <w:placeholder>
                  <w:docPart w:val="15289B25F1CDB444A7E60DCDD5D6E4A6"/>
                </w:placeholder>
                <w:temporary/>
                <w:showingPlcHdr/>
                <w15:appearance w15:val="hidden"/>
              </w:sdtPr>
              <w:sdtContent>
                <w:r w:rsidR="005E0944">
                  <w:t>Contact</w:t>
                </w:r>
              </w:sdtContent>
            </w:sdt>
          </w:p>
          <w:p w14:paraId="1DAB766B" w14:textId="54EA8AF2" w:rsidR="00C83AE4" w:rsidRDefault="00007382" w:rsidP="00373A9E">
            <w:pPr>
              <w:pStyle w:val="Heading4"/>
              <w:spacing w:line="240" w:lineRule="auto"/>
            </w:pPr>
            <w:r>
              <w:t>Dallas, T</w:t>
            </w:r>
            <w:r w:rsidR="00F82A3E">
              <w:t>X</w:t>
            </w:r>
            <w:r w:rsidR="00222D15">
              <w:t xml:space="preserve"> </w:t>
            </w:r>
            <w:r w:rsidR="00F82A3E">
              <w:t>(Willing to Relocate)</w:t>
            </w:r>
          </w:p>
          <w:p w14:paraId="55EAACB4" w14:textId="2B4D5B07" w:rsidR="00C83AE4" w:rsidRDefault="00F82A3E" w:rsidP="00373A9E">
            <w:pPr>
              <w:pStyle w:val="Heading4"/>
              <w:spacing w:line="240" w:lineRule="auto"/>
            </w:pPr>
            <w:r>
              <w:t>817-914-1866</w:t>
            </w:r>
            <w:r w:rsidR="00C83AE4">
              <w:t xml:space="preserve"> </w:t>
            </w:r>
          </w:p>
          <w:p w14:paraId="26F05A52" w14:textId="0F67D3FF" w:rsidR="00C83AE4" w:rsidRDefault="00F82A3E" w:rsidP="00373A9E">
            <w:pPr>
              <w:pStyle w:val="Heading4"/>
              <w:spacing w:line="240" w:lineRule="auto"/>
            </w:pPr>
            <w:r>
              <w:t>joshuadadson@yahoo.com</w:t>
            </w:r>
            <w:r w:rsidR="00C83AE4">
              <w:t xml:space="preserve"> </w:t>
            </w:r>
          </w:p>
          <w:p w14:paraId="57BB8904" w14:textId="618561B8" w:rsidR="00373A9E" w:rsidRPr="00CE546A" w:rsidRDefault="00F82A3E" w:rsidP="00373A9E">
            <w:pPr>
              <w:pStyle w:val="Heading4"/>
              <w:spacing w:line="240" w:lineRule="auto"/>
              <w:rPr>
                <w:color w:val="8EB610" w:themeColor="hyperlink"/>
                <w:sz w:val="16"/>
                <w:szCs w:val="16"/>
                <w:u w:val="single"/>
              </w:rPr>
            </w:pPr>
            <w:hyperlink r:id="rId12" w:history="1">
              <w:r w:rsidRPr="00CE546A">
                <w:rPr>
                  <w:rStyle w:val="Hyperlink"/>
                  <w:sz w:val="16"/>
                  <w:szCs w:val="16"/>
                </w:rPr>
                <w:t>https://www.linkedin.com/in/joshua-dadson-88b652138</w:t>
              </w:r>
            </w:hyperlink>
          </w:p>
        </w:tc>
        <w:tc>
          <w:tcPr>
            <w:tcW w:w="360" w:type="dxa"/>
          </w:tcPr>
          <w:p w14:paraId="50843DD6" w14:textId="77777777" w:rsidR="00222D15" w:rsidRDefault="00222D15" w:rsidP="00222D15"/>
        </w:tc>
        <w:tc>
          <w:tcPr>
            <w:tcW w:w="7200" w:type="dxa"/>
            <w:gridSpan w:val="2"/>
          </w:tcPr>
          <w:p w14:paraId="7C451D58" w14:textId="77777777" w:rsidR="00222D15" w:rsidRPr="00A02CAF" w:rsidRDefault="00000000" w:rsidP="001D6651">
            <w:pPr>
              <w:pStyle w:val="Heading1"/>
            </w:pPr>
            <w:sdt>
              <w:sdtPr>
                <w:id w:val="1677379590"/>
                <w:placeholder>
                  <w:docPart w:val="DAA4294423009847AD40B6EEB3F8BC94"/>
                </w:placeholder>
                <w:temporary/>
                <w:showingPlcHdr/>
                <w15:appearance w15:val="hidden"/>
              </w:sdtPr>
              <w:sdtContent>
                <w:r w:rsidR="00C83AE4">
                  <w:t>Experience</w:t>
                </w:r>
              </w:sdtContent>
            </w:sdt>
          </w:p>
        </w:tc>
      </w:tr>
      <w:tr w:rsidR="00F82A3E" w:rsidRPr="001273AE" w14:paraId="6241C0AB" w14:textId="77777777" w:rsidTr="00283401">
        <w:trPr>
          <w:trHeight w:val="252"/>
        </w:trPr>
        <w:tc>
          <w:tcPr>
            <w:tcW w:w="3690" w:type="dxa"/>
            <w:vMerge/>
          </w:tcPr>
          <w:p w14:paraId="129D1C26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304D921C" w14:textId="77777777" w:rsidR="00222D15" w:rsidRPr="00F82A3E" w:rsidRDefault="00222D15" w:rsidP="00222D15"/>
        </w:tc>
        <w:tc>
          <w:tcPr>
            <w:tcW w:w="5460" w:type="dxa"/>
          </w:tcPr>
          <w:p w14:paraId="7395AA6C" w14:textId="77777777" w:rsidR="00222D15" w:rsidRPr="00F82A3E" w:rsidRDefault="00F82A3E" w:rsidP="00F82A3E">
            <w:pPr>
              <w:pStyle w:val="Heading2"/>
              <w:spacing w:line="240" w:lineRule="auto"/>
            </w:pPr>
            <w:r w:rsidRPr="00F82A3E">
              <w:t>IBM</w:t>
            </w:r>
          </w:p>
          <w:p w14:paraId="2AEAFE69" w14:textId="167073D8" w:rsidR="00F82A3E" w:rsidRPr="00F82A3E" w:rsidRDefault="00F82A3E" w:rsidP="00F82A3E">
            <w:pPr>
              <w:pStyle w:val="Heading2"/>
              <w:rPr>
                <w:b w:val="0"/>
                <w:bCs/>
                <w:i/>
                <w:iCs/>
                <w:u w:val="single"/>
              </w:rPr>
            </w:pPr>
            <w:r w:rsidRPr="00F82A3E">
              <w:rPr>
                <w:b w:val="0"/>
                <w:bCs/>
                <w:i/>
                <w:iCs/>
                <w:u w:val="single"/>
              </w:rPr>
              <w:t>Software Engineer</w:t>
            </w:r>
            <w:r w:rsidR="00E56547">
              <w:rPr>
                <w:b w:val="0"/>
                <w:bCs/>
                <w:i/>
                <w:iCs/>
                <w:u w:val="single"/>
              </w:rPr>
              <w:t>/ Web Developer</w:t>
            </w:r>
          </w:p>
        </w:tc>
        <w:tc>
          <w:tcPr>
            <w:tcW w:w="1740" w:type="dxa"/>
          </w:tcPr>
          <w:p w14:paraId="142ECB81" w14:textId="4155ED9F" w:rsidR="00222D15" w:rsidRPr="001273AE" w:rsidRDefault="00F82A3E" w:rsidP="001273AE">
            <w:pPr>
              <w:pStyle w:val="Heading3"/>
            </w:pPr>
            <w:r>
              <w:t>20</w:t>
            </w:r>
            <w:r w:rsidR="009E5B22">
              <w:t>22</w:t>
            </w:r>
            <w:r>
              <w:t>-present</w:t>
            </w:r>
          </w:p>
        </w:tc>
      </w:tr>
      <w:tr w:rsidR="00222D15" w14:paraId="0B3A21E1" w14:textId="77777777" w:rsidTr="00283401">
        <w:trPr>
          <w:trHeight w:val="2511"/>
        </w:trPr>
        <w:tc>
          <w:tcPr>
            <w:tcW w:w="3690" w:type="dxa"/>
            <w:vMerge/>
          </w:tcPr>
          <w:p w14:paraId="0F8951CA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22137AEA" w14:textId="77777777" w:rsidR="00222D15" w:rsidRDefault="00222D15" w:rsidP="001803D8"/>
        </w:tc>
        <w:tc>
          <w:tcPr>
            <w:tcW w:w="7200" w:type="dxa"/>
            <w:gridSpan w:val="2"/>
          </w:tcPr>
          <w:p w14:paraId="605F3640" w14:textId="68A53D8A" w:rsidR="00222D15" w:rsidRDefault="00007382" w:rsidP="001803D8">
            <w:pPr>
              <w:pStyle w:val="ListParagraph"/>
              <w:numPr>
                <w:ilvl w:val="0"/>
                <w:numId w:val="3"/>
              </w:numPr>
            </w:pPr>
            <w:r>
              <w:t>Le</w:t>
            </w:r>
            <w:r w:rsidR="00F82A3E">
              <w:t>a</w:t>
            </w:r>
            <w:r>
              <w:t xml:space="preserve">d the development of a web dashboard application focused on giving operational team users efficient access to incident tracking data and troubleshooting </w:t>
            </w:r>
            <w:r w:rsidR="00F82A3E">
              <w:t>operations</w:t>
            </w:r>
            <w:r>
              <w:t>.</w:t>
            </w:r>
          </w:p>
          <w:p w14:paraId="0C900F80" w14:textId="295CBFD2" w:rsidR="00232130" w:rsidRDefault="00232130" w:rsidP="001803D8">
            <w:pPr>
              <w:pStyle w:val="ListParagraph"/>
              <w:numPr>
                <w:ilvl w:val="0"/>
                <w:numId w:val="3"/>
              </w:numPr>
            </w:pPr>
            <w:r>
              <w:t>Manage and enhance enterprise level web application giving access to details on various cloud resources</w:t>
            </w:r>
            <w:r w:rsidR="00283401">
              <w:t>.</w:t>
            </w:r>
          </w:p>
          <w:p w14:paraId="55207F19" w14:textId="5891E4B4" w:rsidR="00007382" w:rsidRDefault="00007382" w:rsidP="001803D8">
            <w:pPr>
              <w:pStyle w:val="ListParagraph"/>
              <w:numPr>
                <w:ilvl w:val="0"/>
                <w:numId w:val="3"/>
              </w:numPr>
            </w:pPr>
            <w:r>
              <w:t>Implemen</w:t>
            </w:r>
            <w:r w:rsidR="00F82A3E">
              <w:t>t</w:t>
            </w:r>
            <w:r>
              <w:t xml:space="preserve"> Docker for containerized application deployment on RedHat OpenShift and IBM Cloud</w:t>
            </w:r>
            <w:r w:rsidR="00C45D41">
              <w:t xml:space="preserve"> VSIs</w:t>
            </w:r>
            <w:r>
              <w:t>.</w:t>
            </w:r>
          </w:p>
          <w:p w14:paraId="35940217" w14:textId="7FEB43BE" w:rsidR="00007382" w:rsidRDefault="00007382" w:rsidP="001803D8">
            <w:pPr>
              <w:pStyle w:val="ListParagraph"/>
              <w:numPr>
                <w:ilvl w:val="0"/>
                <w:numId w:val="3"/>
              </w:numPr>
            </w:pPr>
            <w:r>
              <w:t>Integrate microservice architecture for enhanced code maintainability and debugging.</w:t>
            </w:r>
          </w:p>
          <w:p w14:paraId="33058CC7" w14:textId="4A9EFA6A" w:rsidR="00F82A3E" w:rsidRDefault="00F82A3E" w:rsidP="001803D8">
            <w:pPr>
              <w:pStyle w:val="ListParagraph"/>
              <w:numPr>
                <w:ilvl w:val="0"/>
                <w:numId w:val="3"/>
              </w:numPr>
            </w:pPr>
            <w:r>
              <w:t>Maintain</w:t>
            </w:r>
            <w:r w:rsidR="00283401">
              <w:t xml:space="preserve"> and update</w:t>
            </w:r>
            <w:r>
              <w:t xml:space="preserve"> SQL databases handling application data.</w:t>
            </w:r>
          </w:p>
          <w:p w14:paraId="3FB12DE3" w14:textId="02C5FFA1" w:rsidR="00222D15" w:rsidRDefault="00007382" w:rsidP="001803D8">
            <w:pPr>
              <w:pStyle w:val="ListParagraph"/>
              <w:numPr>
                <w:ilvl w:val="0"/>
                <w:numId w:val="3"/>
              </w:numPr>
            </w:pPr>
            <w:r>
              <w:t>Implement SSL/TLS for user authentication system</w:t>
            </w:r>
            <w:r w:rsidR="0087315E">
              <w:t>.</w:t>
            </w:r>
          </w:p>
        </w:tc>
      </w:tr>
      <w:tr w:rsidR="00F82A3E" w14:paraId="05A3B0FA" w14:textId="77777777" w:rsidTr="00283401">
        <w:trPr>
          <w:trHeight w:val="360"/>
        </w:trPr>
        <w:tc>
          <w:tcPr>
            <w:tcW w:w="3690" w:type="dxa"/>
            <w:vMerge/>
          </w:tcPr>
          <w:p w14:paraId="503261FF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37E64263" w14:textId="77777777" w:rsidR="00222D15" w:rsidRDefault="00222D15" w:rsidP="00222D15"/>
        </w:tc>
        <w:tc>
          <w:tcPr>
            <w:tcW w:w="5460" w:type="dxa"/>
          </w:tcPr>
          <w:p w14:paraId="178DA623" w14:textId="49E8389C" w:rsidR="00222D15" w:rsidRPr="00F82A3E" w:rsidRDefault="00F82A3E" w:rsidP="001D6651">
            <w:pPr>
              <w:pStyle w:val="Heading2"/>
              <w:rPr>
                <w:b w:val="0"/>
                <w:bCs/>
                <w:u w:val="single"/>
              </w:rPr>
            </w:pPr>
            <w:r w:rsidRPr="00F82A3E">
              <w:rPr>
                <w:b w:val="0"/>
                <w:bCs/>
                <w:i/>
                <w:iCs/>
                <w:u w:val="single"/>
              </w:rPr>
              <w:t>Software Engineer / IT sales Specialist</w:t>
            </w:r>
          </w:p>
        </w:tc>
        <w:tc>
          <w:tcPr>
            <w:tcW w:w="1740" w:type="dxa"/>
          </w:tcPr>
          <w:p w14:paraId="302B3BD9" w14:textId="2C92F027" w:rsidR="00222D15" w:rsidRDefault="00F82A3E" w:rsidP="001D6651">
            <w:pPr>
              <w:pStyle w:val="Heading3"/>
            </w:pPr>
            <w:r>
              <w:t>2019-2022</w:t>
            </w:r>
          </w:p>
        </w:tc>
      </w:tr>
      <w:tr w:rsidR="00222D15" w14:paraId="06F59413" w14:textId="77777777" w:rsidTr="00283401">
        <w:trPr>
          <w:trHeight w:val="3402"/>
        </w:trPr>
        <w:tc>
          <w:tcPr>
            <w:tcW w:w="3690" w:type="dxa"/>
            <w:vMerge/>
          </w:tcPr>
          <w:p w14:paraId="73C922AF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064498CD" w14:textId="77777777" w:rsidR="00222D15" w:rsidRDefault="00222D15" w:rsidP="00222D15"/>
        </w:tc>
        <w:tc>
          <w:tcPr>
            <w:tcW w:w="7200" w:type="dxa"/>
            <w:gridSpan w:val="2"/>
          </w:tcPr>
          <w:p w14:paraId="10A6A24E" w14:textId="0ADEC76F" w:rsidR="00222D15" w:rsidRDefault="00F82A3E" w:rsidP="00F82A3E">
            <w:pPr>
              <w:pStyle w:val="ListParagraph"/>
              <w:numPr>
                <w:ilvl w:val="0"/>
                <w:numId w:val="6"/>
              </w:numPr>
            </w:pPr>
            <w:r>
              <w:t xml:space="preserve">Led the development of an iOS Swift Mobile App serving as another entry point to our sales demos. </w:t>
            </w:r>
          </w:p>
          <w:p w14:paraId="7486EC7B" w14:textId="21FCFE8C" w:rsidR="00F82A3E" w:rsidRDefault="00F82A3E" w:rsidP="00F82A3E">
            <w:pPr>
              <w:pStyle w:val="ListParagraph"/>
              <w:numPr>
                <w:ilvl w:val="0"/>
                <w:numId w:val="6"/>
              </w:numPr>
            </w:pPr>
            <w:r>
              <w:t xml:space="preserve">Developed a web dashboard displaying the real-time telemetry data of our </w:t>
            </w:r>
            <w:r w:rsidR="00C45D41">
              <w:t>lab</w:t>
            </w:r>
            <w:r>
              <w:t xml:space="preserve"> robots</w:t>
            </w:r>
          </w:p>
          <w:p w14:paraId="1F4139B3" w14:textId="0C55BD22" w:rsidR="00F82A3E" w:rsidRDefault="00F82A3E" w:rsidP="00F82A3E">
            <w:pPr>
              <w:pStyle w:val="ListParagraph"/>
              <w:numPr>
                <w:ilvl w:val="0"/>
                <w:numId w:val="6"/>
              </w:numPr>
            </w:pPr>
            <w:r>
              <w:t>Developed and maintained a</w:t>
            </w:r>
            <w:r w:rsidR="00C45D41">
              <w:t xml:space="preserve"> ReactJS</w:t>
            </w:r>
            <w:r>
              <w:t xml:space="preserve"> web application </w:t>
            </w:r>
            <w:r w:rsidR="0087315E">
              <w:t>displaying</w:t>
            </w:r>
            <w:r>
              <w:t xml:space="preserve"> our sales catalog.</w:t>
            </w:r>
          </w:p>
          <w:p w14:paraId="35B2153E" w14:textId="18749914" w:rsidR="00E66E95" w:rsidRDefault="00F82A3E" w:rsidP="00E66E95">
            <w:pPr>
              <w:pStyle w:val="ListParagraph"/>
              <w:numPr>
                <w:ilvl w:val="0"/>
                <w:numId w:val="6"/>
              </w:numPr>
            </w:pPr>
            <w:r>
              <w:t>Demonstrated various technologies to clients, most prominently our AI Robot and Lab Machines</w:t>
            </w:r>
          </w:p>
          <w:p w14:paraId="784C959E" w14:textId="7086A4BE" w:rsidR="00F82A3E" w:rsidRPr="00F82A3E" w:rsidRDefault="00F82A3E" w:rsidP="00F82A3E">
            <w:pPr>
              <w:pStyle w:val="Heading2"/>
              <w:spacing w:line="240" w:lineRule="auto"/>
            </w:pPr>
            <w:r>
              <w:t>Mr. cooper</w:t>
            </w:r>
          </w:p>
          <w:p w14:paraId="176D9658" w14:textId="7039AC61" w:rsidR="00F82A3E" w:rsidRDefault="00F82A3E" w:rsidP="00F82A3E">
            <w:r w:rsidRPr="00667A4E">
              <w:rPr>
                <w:i/>
                <w:iCs/>
                <w:u w:val="single"/>
              </w:rPr>
              <w:t>SOFTWARE ENGINEER INTERN</w:t>
            </w:r>
            <w:r>
              <w:rPr>
                <w:i/>
                <w:iCs/>
              </w:rPr>
              <w:t xml:space="preserve">                                                </w:t>
            </w:r>
            <w:r w:rsidR="00C765F7">
              <w:rPr>
                <w:i/>
                <w:iCs/>
              </w:rPr>
              <w:t xml:space="preserve">       </w:t>
            </w:r>
            <w:r>
              <w:rPr>
                <w:i/>
                <w:iCs/>
              </w:rPr>
              <w:t xml:space="preserve">Spring/Summer </w:t>
            </w:r>
            <w:r>
              <w:t>2019</w:t>
            </w:r>
          </w:p>
          <w:p w14:paraId="49E01010" w14:textId="4E2C7491" w:rsidR="00F82A3E" w:rsidRPr="00F82A3E" w:rsidRDefault="00F82A3E" w:rsidP="00F82A3E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t>Developed a notification system for Mr. Cooper’s loan underwriting app.</w:t>
            </w:r>
          </w:p>
          <w:p w14:paraId="0929600D" w14:textId="1BA5264E" w:rsidR="00F82A3E" w:rsidRPr="00F82A3E" w:rsidRDefault="00F82A3E" w:rsidP="00F82A3E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t>Maintained SQL database handling notification data.</w:t>
            </w:r>
          </w:p>
          <w:p w14:paraId="63AD35CB" w14:textId="77777777" w:rsidR="00222D15" w:rsidRDefault="00222D15" w:rsidP="001D6651"/>
        </w:tc>
      </w:tr>
      <w:tr w:rsidR="00222D15" w14:paraId="6EC4F793" w14:textId="77777777" w:rsidTr="00283401">
        <w:trPr>
          <w:trHeight w:val="225"/>
        </w:trPr>
        <w:tc>
          <w:tcPr>
            <w:tcW w:w="3690" w:type="dxa"/>
            <w:vMerge/>
          </w:tcPr>
          <w:p w14:paraId="163E62E3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72646AF7" w14:textId="77777777" w:rsidR="00222D15" w:rsidRDefault="00222D15" w:rsidP="00222D15"/>
        </w:tc>
        <w:tc>
          <w:tcPr>
            <w:tcW w:w="7200" w:type="dxa"/>
            <w:gridSpan w:val="2"/>
          </w:tcPr>
          <w:p w14:paraId="11687108" w14:textId="77777777" w:rsidR="00222D15" w:rsidRDefault="00000000" w:rsidP="00376913">
            <w:pPr>
              <w:pStyle w:val="Heading1"/>
            </w:pPr>
            <w:sdt>
              <w:sdtPr>
                <w:id w:val="1609545817"/>
                <w:placeholder>
                  <w:docPart w:val="E27457DA00E9184EA6CEBACF6BFAE69E"/>
                </w:placeholder>
                <w:temporary/>
                <w:showingPlcHdr/>
                <w15:appearance w15:val="hidden"/>
              </w:sdtPr>
              <w:sdtContent>
                <w:r w:rsidR="00C83AE4">
                  <w:t>Education</w:t>
                </w:r>
              </w:sdtContent>
            </w:sdt>
          </w:p>
        </w:tc>
      </w:tr>
      <w:tr w:rsidR="00F82A3E" w14:paraId="3167E17E" w14:textId="77777777" w:rsidTr="00283401">
        <w:trPr>
          <w:trHeight w:val="297"/>
        </w:trPr>
        <w:tc>
          <w:tcPr>
            <w:tcW w:w="3690" w:type="dxa"/>
            <w:vMerge/>
          </w:tcPr>
          <w:p w14:paraId="155AC109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55AC28B2" w14:textId="77777777" w:rsidR="00222D15" w:rsidRDefault="00222D15" w:rsidP="00222D15"/>
        </w:tc>
        <w:tc>
          <w:tcPr>
            <w:tcW w:w="5460" w:type="dxa"/>
          </w:tcPr>
          <w:p w14:paraId="194B29BA" w14:textId="77777777" w:rsidR="00222D15" w:rsidRDefault="00F82A3E" w:rsidP="001D6651">
            <w:pPr>
              <w:pStyle w:val="Heading2"/>
            </w:pPr>
            <w:r>
              <w:t>Baylor university</w:t>
            </w:r>
          </w:p>
          <w:p w14:paraId="48A217DE" w14:textId="205FC2C4" w:rsidR="00F82A3E" w:rsidRPr="00F82A3E" w:rsidRDefault="00F82A3E" w:rsidP="00F82A3E">
            <w:r>
              <w:t xml:space="preserve">BBA IN MANAGEMENT INFORMATION SYSTEMS </w:t>
            </w:r>
          </w:p>
        </w:tc>
        <w:tc>
          <w:tcPr>
            <w:tcW w:w="1740" w:type="dxa"/>
          </w:tcPr>
          <w:p w14:paraId="0D7A8C5F" w14:textId="2E668FB5" w:rsidR="00222D15" w:rsidRDefault="00007382" w:rsidP="00C83AE4">
            <w:pPr>
              <w:pStyle w:val="Heading3"/>
            </w:pPr>
            <w:r>
              <w:t>2013-2017</w:t>
            </w:r>
            <w:r w:rsidR="00C83AE4">
              <w:t xml:space="preserve"> </w:t>
            </w:r>
          </w:p>
        </w:tc>
      </w:tr>
      <w:tr w:rsidR="00222D15" w14:paraId="61DC9C60" w14:textId="77777777" w:rsidTr="00283401">
        <w:trPr>
          <w:trHeight w:val="162"/>
        </w:trPr>
        <w:tc>
          <w:tcPr>
            <w:tcW w:w="3690" w:type="dxa"/>
            <w:vMerge/>
          </w:tcPr>
          <w:p w14:paraId="79427576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05A13624" w14:textId="77777777" w:rsidR="00222D15" w:rsidRDefault="00222D15" w:rsidP="00222D15"/>
        </w:tc>
        <w:tc>
          <w:tcPr>
            <w:tcW w:w="7200" w:type="dxa"/>
            <w:gridSpan w:val="2"/>
          </w:tcPr>
          <w:p w14:paraId="5D961626" w14:textId="77777777" w:rsidR="00222D15" w:rsidRDefault="00222D15" w:rsidP="00F82A3E"/>
        </w:tc>
      </w:tr>
      <w:tr w:rsidR="00F82A3E" w14:paraId="129FE572" w14:textId="77777777" w:rsidTr="00283401">
        <w:trPr>
          <w:trHeight w:val="80"/>
        </w:trPr>
        <w:tc>
          <w:tcPr>
            <w:tcW w:w="3690" w:type="dxa"/>
            <w:vMerge/>
          </w:tcPr>
          <w:p w14:paraId="6767F048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1979D918" w14:textId="77777777" w:rsidR="00222D15" w:rsidRDefault="00222D15" w:rsidP="00222D15"/>
        </w:tc>
        <w:tc>
          <w:tcPr>
            <w:tcW w:w="5460" w:type="dxa"/>
          </w:tcPr>
          <w:p w14:paraId="10E00896" w14:textId="77777777" w:rsidR="00F82A3E" w:rsidRDefault="00F82A3E" w:rsidP="00C83AE4">
            <w:pPr>
              <w:pStyle w:val="Heading2"/>
            </w:pPr>
            <w:r>
              <w:t>University of texas in arlington</w:t>
            </w:r>
          </w:p>
          <w:p w14:paraId="728A2683" w14:textId="54D36707" w:rsidR="00222D15" w:rsidRPr="00F82A3E" w:rsidRDefault="00F82A3E" w:rsidP="00C83AE4">
            <w:pPr>
              <w:pStyle w:val="Heading2"/>
              <w:rPr>
                <w:b w:val="0"/>
              </w:rPr>
            </w:pPr>
            <w:r>
              <w:rPr>
                <w:b w:val="0"/>
                <w:bCs/>
              </w:rPr>
              <w:t>Master</w:t>
            </w:r>
            <w:r>
              <w:rPr>
                <w:b w:val="0"/>
              </w:rPr>
              <w:t xml:space="preserve"> OF science in COMPUTER SCIENCE</w:t>
            </w:r>
          </w:p>
        </w:tc>
        <w:tc>
          <w:tcPr>
            <w:tcW w:w="1740" w:type="dxa"/>
          </w:tcPr>
          <w:p w14:paraId="38F463A8" w14:textId="6416FC08" w:rsidR="00222D15" w:rsidRDefault="00007382" w:rsidP="001D6651">
            <w:pPr>
              <w:pStyle w:val="Heading3"/>
            </w:pPr>
            <w:r>
              <w:t>2018-2019</w:t>
            </w:r>
          </w:p>
        </w:tc>
      </w:tr>
      <w:tr w:rsidR="00222D15" w14:paraId="14428CF5" w14:textId="77777777" w:rsidTr="00283401">
        <w:trPr>
          <w:trHeight w:val="630"/>
        </w:trPr>
        <w:tc>
          <w:tcPr>
            <w:tcW w:w="3690" w:type="dxa"/>
            <w:vMerge/>
          </w:tcPr>
          <w:p w14:paraId="1B320FD9" w14:textId="77777777" w:rsidR="00222D15" w:rsidRDefault="00222D15" w:rsidP="00376913">
            <w:pPr>
              <w:pStyle w:val="Heading1"/>
            </w:pPr>
          </w:p>
        </w:tc>
        <w:tc>
          <w:tcPr>
            <w:tcW w:w="360" w:type="dxa"/>
          </w:tcPr>
          <w:p w14:paraId="6A96AB9B" w14:textId="77777777" w:rsidR="00222D15" w:rsidRDefault="00222D15" w:rsidP="00222D15"/>
        </w:tc>
        <w:tc>
          <w:tcPr>
            <w:tcW w:w="7200" w:type="dxa"/>
            <w:gridSpan w:val="2"/>
          </w:tcPr>
          <w:p w14:paraId="56A50876" w14:textId="346B5E35" w:rsidR="00F82A3E" w:rsidRDefault="00007382" w:rsidP="00222D15">
            <w:pPr>
              <w:pStyle w:val="ListParagraph"/>
              <w:numPr>
                <w:ilvl w:val="0"/>
                <w:numId w:val="5"/>
              </w:numPr>
            </w:pPr>
            <w:r>
              <w:t>Specialization in Artificial Intelligence, Data Analytics, and Cloud Applications</w:t>
            </w:r>
          </w:p>
        </w:tc>
      </w:tr>
    </w:tbl>
    <w:p w14:paraId="00B1F44A" w14:textId="208F4CC2" w:rsidR="00376913" w:rsidRPr="00643B2F" w:rsidRDefault="00376913" w:rsidP="00F82A3E"/>
    <w:sectPr w:rsidR="00376913" w:rsidRPr="00643B2F" w:rsidSect="00376913">
      <w:pgSz w:w="12240" w:h="15840"/>
      <w:pgMar w:top="90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8B0B" w14:textId="77777777" w:rsidR="00A9231F" w:rsidRDefault="00A9231F" w:rsidP="00927723">
      <w:pPr>
        <w:spacing w:line="240" w:lineRule="auto"/>
      </w:pPr>
      <w:r>
        <w:separator/>
      </w:r>
    </w:p>
    <w:p w14:paraId="4B3510AB" w14:textId="77777777" w:rsidR="00A9231F" w:rsidRDefault="00A9231F"/>
  </w:endnote>
  <w:endnote w:type="continuationSeparator" w:id="0">
    <w:p w14:paraId="57B7F2BF" w14:textId="77777777" w:rsidR="00A9231F" w:rsidRDefault="00A9231F" w:rsidP="00927723">
      <w:pPr>
        <w:spacing w:line="240" w:lineRule="auto"/>
      </w:pPr>
      <w:r>
        <w:continuationSeparator/>
      </w:r>
    </w:p>
    <w:p w14:paraId="46E85FEE" w14:textId="77777777" w:rsidR="00A9231F" w:rsidRDefault="00A9231F"/>
  </w:endnote>
  <w:endnote w:type="continuationNotice" w:id="1">
    <w:p w14:paraId="49B81439" w14:textId="77777777" w:rsidR="00A9231F" w:rsidRDefault="00A9231F">
      <w:pPr>
        <w:spacing w:line="240" w:lineRule="auto"/>
      </w:pPr>
    </w:p>
    <w:p w14:paraId="35ECB2D0" w14:textId="77777777" w:rsidR="00A9231F" w:rsidRDefault="00A923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C3D8" w14:textId="77777777" w:rsidR="00A9231F" w:rsidRDefault="00A9231F" w:rsidP="00927723">
      <w:pPr>
        <w:spacing w:line="240" w:lineRule="auto"/>
      </w:pPr>
      <w:r>
        <w:separator/>
      </w:r>
    </w:p>
    <w:p w14:paraId="74DCFCDF" w14:textId="77777777" w:rsidR="00A9231F" w:rsidRDefault="00A9231F"/>
  </w:footnote>
  <w:footnote w:type="continuationSeparator" w:id="0">
    <w:p w14:paraId="4AFA23CC" w14:textId="77777777" w:rsidR="00A9231F" w:rsidRDefault="00A9231F" w:rsidP="00927723">
      <w:pPr>
        <w:spacing w:line="240" w:lineRule="auto"/>
      </w:pPr>
      <w:r>
        <w:continuationSeparator/>
      </w:r>
    </w:p>
    <w:p w14:paraId="793C2E42" w14:textId="77777777" w:rsidR="00A9231F" w:rsidRDefault="00A9231F"/>
  </w:footnote>
  <w:footnote w:type="continuationNotice" w:id="1">
    <w:p w14:paraId="49AEDA3B" w14:textId="77777777" w:rsidR="00A9231F" w:rsidRDefault="00A9231F">
      <w:pPr>
        <w:spacing w:line="240" w:lineRule="auto"/>
      </w:pPr>
    </w:p>
    <w:p w14:paraId="53F6F0D5" w14:textId="77777777" w:rsidR="00A9231F" w:rsidRDefault="00A923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53A"/>
    <w:multiLevelType w:val="hybridMultilevel"/>
    <w:tmpl w:val="75047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A15828"/>
    <w:multiLevelType w:val="hybridMultilevel"/>
    <w:tmpl w:val="789EBE6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48D14478"/>
    <w:multiLevelType w:val="hybridMultilevel"/>
    <w:tmpl w:val="F97E2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80D06"/>
    <w:multiLevelType w:val="hybridMultilevel"/>
    <w:tmpl w:val="BC103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0F5C69"/>
    <w:multiLevelType w:val="hybridMultilevel"/>
    <w:tmpl w:val="EC6ED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DD34A4"/>
    <w:multiLevelType w:val="hybridMultilevel"/>
    <w:tmpl w:val="747EA5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3209781">
    <w:abstractNumId w:val="3"/>
  </w:num>
  <w:num w:numId="2" w16cid:durableId="895974494">
    <w:abstractNumId w:val="1"/>
  </w:num>
  <w:num w:numId="3" w16cid:durableId="222448161">
    <w:abstractNumId w:val="0"/>
  </w:num>
  <w:num w:numId="4" w16cid:durableId="232128617">
    <w:abstractNumId w:val="4"/>
  </w:num>
  <w:num w:numId="5" w16cid:durableId="456536023">
    <w:abstractNumId w:val="6"/>
  </w:num>
  <w:num w:numId="6" w16cid:durableId="95180050">
    <w:abstractNumId w:val="5"/>
  </w:num>
  <w:num w:numId="7" w16cid:durableId="1318388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382"/>
    <w:rsid w:val="000070C8"/>
    <w:rsid w:val="00007382"/>
    <w:rsid w:val="000073C4"/>
    <w:rsid w:val="00011FB1"/>
    <w:rsid w:val="000228D1"/>
    <w:rsid w:val="00024D4D"/>
    <w:rsid w:val="00025D88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72B81"/>
    <w:rsid w:val="00083A91"/>
    <w:rsid w:val="00084826"/>
    <w:rsid w:val="00092E06"/>
    <w:rsid w:val="000A0795"/>
    <w:rsid w:val="000A73F0"/>
    <w:rsid w:val="000B655B"/>
    <w:rsid w:val="000D7192"/>
    <w:rsid w:val="000D7F06"/>
    <w:rsid w:val="000E0D80"/>
    <w:rsid w:val="000E1169"/>
    <w:rsid w:val="000E1595"/>
    <w:rsid w:val="000F1DBF"/>
    <w:rsid w:val="00107B08"/>
    <w:rsid w:val="00110677"/>
    <w:rsid w:val="001243A5"/>
    <w:rsid w:val="0012629F"/>
    <w:rsid w:val="001273AE"/>
    <w:rsid w:val="00131554"/>
    <w:rsid w:val="00156CEC"/>
    <w:rsid w:val="0016131A"/>
    <w:rsid w:val="00162E1E"/>
    <w:rsid w:val="00175AD9"/>
    <w:rsid w:val="00176E72"/>
    <w:rsid w:val="00177BCD"/>
    <w:rsid w:val="001803D8"/>
    <w:rsid w:val="00181FEE"/>
    <w:rsid w:val="001830D4"/>
    <w:rsid w:val="00184C82"/>
    <w:rsid w:val="001A192E"/>
    <w:rsid w:val="001A666A"/>
    <w:rsid w:val="001B54CF"/>
    <w:rsid w:val="001D0FFB"/>
    <w:rsid w:val="001D53C4"/>
    <w:rsid w:val="001D6113"/>
    <w:rsid w:val="001D6391"/>
    <w:rsid w:val="001D6651"/>
    <w:rsid w:val="001E0D62"/>
    <w:rsid w:val="001E190C"/>
    <w:rsid w:val="001E6CF6"/>
    <w:rsid w:val="001F61E8"/>
    <w:rsid w:val="001F7757"/>
    <w:rsid w:val="001F7942"/>
    <w:rsid w:val="00206323"/>
    <w:rsid w:val="002100A3"/>
    <w:rsid w:val="0021234A"/>
    <w:rsid w:val="00222D15"/>
    <w:rsid w:val="00232130"/>
    <w:rsid w:val="00232A10"/>
    <w:rsid w:val="00243FB7"/>
    <w:rsid w:val="0024687B"/>
    <w:rsid w:val="00265AE5"/>
    <w:rsid w:val="00266526"/>
    <w:rsid w:val="00270F6E"/>
    <w:rsid w:val="00275255"/>
    <w:rsid w:val="0027584B"/>
    <w:rsid w:val="00283401"/>
    <w:rsid w:val="0028675B"/>
    <w:rsid w:val="00293B83"/>
    <w:rsid w:val="00297EAA"/>
    <w:rsid w:val="002A4DF5"/>
    <w:rsid w:val="002B07F9"/>
    <w:rsid w:val="002D2F97"/>
    <w:rsid w:val="002E7A07"/>
    <w:rsid w:val="002F301D"/>
    <w:rsid w:val="00304F43"/>
    <w:rsid w:val="00311354"/>
    <w:rsid w:val="003123F3"/>
    <w:rsid w:val="00321182"/>
    <w:rsid w:val="00322008"/>
    <w:rsid w:val="00324641"/>
    <w:rsid w:val="003312E6"/>
    <w:rsid w:val="0034260F"/>
    <w:rsid w:val="00345F2B"/>
    <w:rsid w:val="00346D44"/>
    <w:rsid w:val="00350BF0"/>
    <w:rsid w:val="0035316D"/>
    <w:rsid w:val="00362862"/>
    <w:rsid w:val="003637FE"/>
    <w:rsid w:val="00367CBF"/>
    <w:rsid w:val="003731F3"/>
    <w:rsid w:val="00373A9E"/>
    <w:rsid w:val="00376913"/>
    <w:rsid w:val="00377DDA"/>
    <w:rsid w:val="00377DF1"/>
    <w:rsid w:val="00383F0E"/>
    <w:rsid w:val="003856AF"/>
    <w:rsid w:val="003953FE"/>
    <w:rsid w:val="003A0634"/>
    <w:rsid w:val="003A3091"/>
    <w:rsid w:val="003A43A2"/>
    <w:rsid w:val="003B03A4"/>
    <w:rsid w:val="003B1A3E"/>
    <w:rsid w:val="003B3063"/>
    <w:rsid w:val="003C269E"/>
    <w:rsid w:val="003F1017"/>
    <w:rsid w:val="0043482D"/>
    <w:rsid w:val="00441DC6"/>
    <w:rsid w:val="00442EE2"/>
    <w:rsid w:val="0046477D"/>
    <w:rsid w:val="00464832"/>
    <w:rsid w:val="00467290"/>
    <w:rsid w:val="00473798"/>
    <w:rsid w:val="004765DC"/>
    <w:rsid w:val="00477093"/>
    <w:rsid w:val="00484469"/>
    <w:rsid w:val="00486A24"/>
    <w:rsid w:val="00490ACD"/>
    <w:rsid w:val="00496060"/>
    <w:rsid w:val="00496E30"/>
    <w:rsid w:val="004A3402"/>
    <w:rsid w:val="004B1DFA"/>
    <w:rsid w:val="004B7089"/>
    <w:rsid w:val="004C1684"/>
    <w:rsid w:val="004C22AD"/>
    <w:rsid w:val="004C36EB"/>
    <w:rsid w:val="004C773D"/>
    <w:rsid w:val="004D10B6"/>
    <w:rsid w:val="004E3516"/>
    <w:rsid w:val="004E438F"/>
    <w:rsid w:val="004E7484"/>
    <w:rsid w:val="004F3AA0"/>
    <w:rsid w:val="00504CDD"/>
    <w:rsid w:val="005078C5"/>
    <w:rsid w:val="00513C96"/>
    <w:rsid w:val="005143C7"/>
    <w:rsid w:val="00520BA5"/>
    <w:rsid w:val="005241CB"/>
    <w:rsid w:val="0052463D"/>
    <w:rsid w:val="005309FE"/>
    <w:rsid w:val="00531681"/>
    <w:rsid w:val="005370D2"/>
    <w:rsid w:val="00544CC1"/>
    <w:rsid w:val="005628E7"/>
    <w:rsid w:val="00571E14"/>
    <w:rsid w:val="005A556D"/>
    <w:rsid w:val="005B4C7C"/>
    <w:rsid w:val="005C2A15"/>
    <w:rsid w:val="005C5955"/>
    <w:rsid w:val="005D74FE"/>
    <w:rsid w:val="005E0944"/>
    <w:rsid w:val="005F14ED"/>
    <w:rsid w:val="005F7CD1"/>
    <w:rsid w:val="00602312"/>
    <w:rsid w:val="00605302"/>
    <w:rsid w:val="006060E2"/>
    <w:rsid w:val="00617AB9"/>
    <w:rsid w:val="00625CE6"/>
    <w:rsid w:val="00626E75"/>
    <w:rsid w:val="006355BC"/>
    <w:rsid w:val="00637909"/>
    <w:rsid w:val="00643B2F"/>
    <w:rsid w:val="00650B67"/>
    <w:rsid w:val="00653F8B"/>
    <w:rsid w:val="00655974"/>
    <w:rsid w:val="0066133F"/>
    <w:rsid w:val="00661A76"/>
    <w:rsid w:val="006652D0"/>
    <w:rsid w:val="00667A4E"/>
    <w:rsid w:val="00670052"/>
    <w:rsid w:val="00672513"/>
    <w:rsid w:val="00672AF4"/>
    <w:rsid w:val="00674EE1"/>
    <w:rsid w:val="006A3CE7"/>
    <w:rsid w:val="006A423C"/>
    <w:rsid w:val="006B0509"/>
    <w:rsid w:val="006B7577"/>
    <w:rsid w:val="006C090D"/>
    <w:rsid w:val="006C2B30"/>
    <w:rsid w:val="006D5F6C"/>
    <w:rsid w:val="006F32ED"/>
    <w:rsid w:val="006F5D27"/>
    <w:rsid w:val="00710053"/>
    <w:rsid w:val="00713EB6"/>
    <w:rsid w:val="00721530"/>
    <w:rsid w:val="00722ACC"/>
    <w:rsid w:val="00730974"/>
    <w:rsid w:val="00733E95"/>
    <w:rsid w:val="0073490F"/>
    <w:rsid w:val="00736706"/>
    <w:rsid w:val="00737E05"/>
    <w:rsid w:val="00745DF7"/>
    <w:rsid w:val="00751DFF"/>
    <w:rsid w:val="0075294E"/>
    <w:rsid w:val="007532BF"/>
    <w:rsid w:val="00753443"/>
    <w:rsid w:val="007559D2"/>
    <w:rsid w:val="0075769D"/>
    <w:rsid w:val="00766E0C"/>
    <w:rsid w:val="00771D52"/>
    <w:rsid w:val="0077299A"/>
    <w:rsid w:val="00776B96"/>
    <w:rsid w:val="00781466"/>
    <w:rsid w:val="007817E0"/>
    <w:rsid w:val="007824AD"/>
    <w:rsid w:val="007829D3"/>
    <w:rsid w:val="0079316C"/>
    <w:rsid w:val="007A26E3"/>
    <w:rsid w:val="007A6A4B"/>
    <w:rsid w:val="007B28DC"/>
    <w:rsid w:val="007B4979"/>
    <w:rsid w:val="007D7952"/>
    <w:rsid w:val="007F674D"/>
    <w:rsid w:val="00804C8B"/>
    <w:rsid w:val="00807974"/>
    <w:rsid w:val="00807F4B"/>
    <w:rsid w:val="008267CF"/>
    <w:rsid w:val="00827BE4"/>
    <w:rsid w:val="00831E2A"/>
    <w:rsid w:val="00832E7F"/>
    <w:rsid w:val="00834B7D"/>
    <w:rsid w:val="008448D8"/>
    <w:rsid w:val="00847C3F"/>
    <w:rsid w:val="00852D7C"/>
    <w:rsid w:val="00862A2C"/>
    <w:rsid w:val="008639EA"/>
    <w:rsid w:val="0087315E"/>
    <w:rsid w:val="008739EF"/>
    <w:rsid w:val="00875602"/>
    <w:rsid w:val="0088158A"/>
    <w:rsid w:val="0089376B"/>
    <w:rsid w:val="00894F57"/>
    <w:rsid w:val="00895832"/>
    <w:rsid w:val="008A3A0A"/>
    <w:rsid w:val="008A3A9D"/>
    <w:rsid w:val="008A6565"/>
    <w:rsid w:val="008A6D3A"/>
    <w:rsid w:val="008B3F37"/>
    <w:rsid w:val="008C2D69"/>
    <w:rsid w:val="008D089D"/>
    <w:rsid w:val="008F480E"/>
    <w:rsid w:val="008F6510"/>
    <w:rsid w:val="009028E5"/>
    <w:rsid w:val="00905A70"/>
    <w:rsid w:val="009123A9"/>
    <w:rsid w:val="0091277D"/>
    <w:rsid w:val="00924465"/>
    <w:rsid w:val="00927723"/>
    <w:rsid w:val="00927786"/>
    <w:rsid w:val="00935D6E"/>
    <w:rsid w:val="00955FCF"/>
    <w:rsid w:val="00962820"/>
    <w:rsid w:val="00970400"/>
    <w:rsid w:val="00980027"/>
    <w:rsid w:val="00980B65"/>
    <w:rsid w:val="00980BEE"/>
    <w:rsid w:val="00985263"/>
    <w:rsid w:val="00995103"/>
    <w:rsid w:val="00996D6C"/>
    <w:rsid w:val="009B3F78"/>
    <w:rsid w:val="009C0A26"/>
    <w:rsid w:val="009D61AB"/>
    <w:rsid w:val="009E1F78"/>
    <w:rsid w:val="009E4CD3"/>
    <w:rsid w:val="009E5B22"/>
    <w:rsid w:val="00A004CE"/>
    <w:rsid w:val="00A02CAF"/>
    <w:rsid w:val="00A03F7E"/>
    <w:rsid w:val="00A05664"/>
    <w:rsid w:val="00A06C1C"/>
    <w:rsid w:val="00A10B84"/>
    <w:rsid w:val="00A12A88"/>
    <w:rsid w:val="00A2097A"/>
    <w:rsid w:val="00A2278D"/>
    <w:rsid w:val="00A3386B"/>
    <w:rsid w:val="00A34361"/>
    <w:rsid w:val="00A36A20"/>
    <w:rsid w:val="00A455F6"/>
    <w:rsid w:val="00A530D4"/>
    <w:rsid w:val="00A63132"/>
    <w:rsid w:val="00A651BC"/>
    <w:rsid w:val="00A666BC"/>
    <w:rsid w:val="00A8033E"/>
    <w:rsid w:val="00A8283C"/>
    <w:rsid w:val="00A82B55"/>
    <w:rsid w:val="00A86765"/>
    <w:rsid w:val="00A9049D"/>
    <w:rsid w:val="00A911AC"/>
    <w:rsid w:val="00A9231F"/>
    <w:rsid w:val="00AA5B78"/>
    <w:rsid w:val="00AB128A"/>
    <w:rsid w:val="00AB140B"/>
    <w:rsid w:val="00AB1D7C"/>
    <w:rsid w:val="00AB2933"/>
    <w:rsid w:val="00AB7004"/>
    <w:rsid w:val="00AC0E48"/>
    <w:rsid w:val="00AE401C"/>
    <w:rsid w:val="00AE6BF9"/>
    <w:rsid w:val="00AF04A5"/>
    <w:rsid w:val="00AF0AA8"/>
    <w:rsid w:val="00AF68C7"/>
    <w:rsid w:val="00AF6D7F"/>
    <w:rsid w:val="00AF7D88"/>
    <w:rsid w:val="00B05059"/>
    <w:rsid w:val="00B156E5"/>
    <w:rsid w:val="00B170F6"/>
    <w:rsid w:val="00B211FB"/>
    <w:rsid w:val="00B21B93"/>
    <w:rsid w:val="00B30166"/>
    <w:rsid w:val="00B32FF8"/>
    <w:rsid w:val="00B43CBB"/>
    <w:rsid w:val="00B47AA4"/>
    <w:rsid w:val="00B50C46"/>
    <w:rsid w:val="00B52BA9"/>
    <w:rsid w:val="00B61F57"/>
    <w:rsid w:val="00B63731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469D"/>
    <w:rsid w:val="00BA592C"/>
    <w:rsid w:val="00BB3D9D"/>
    <w:rsid w:val="00BB6D8F"/>
    <w:rsid w:val="00BC016A"/>
    <w:rsid w:val="00BC03DB"/>
    <w:rsid w:val="00BC166C"/>
    <w:rsid w:val="00BE14A0"/>
    <w:rsid w:val="00BE6407"/>
    <w:rsid w:val="00BE6E96"/>
    <w:rsid w:val="00BE71C0"/>
    <w:rsid w:val="00BF36BF"/>
    <w:rsid w:val="00BF39EB"/>
    <w:rsid w:val="00C37BB9"/>
    <w:rsid w:val="00C45D03"/>
    <w:rsid w:val="00C45D41"/>
    <w:rsid w:val="00C4611B"/>
    <w:rsid w:val="00C537B8"/>
    <w:rsid w:val="00C53DCF"/>
    <w:rsid w:val="00C6042C"/>
    <w:rsid w:val="00C73ED6"/>
    <w:rsid w:val="00C759D7"/>
    <w:rsid w:val="00C765F7"/>
    <w:rsid w:val="00C77943"/>
    <w:rsid w:val="00C8203C"/>
    <w:rsid w:val="00C83AE4"/>
    <w:rsid w:val="00C86028"/>
    <w:rsid w:val="00C86675"/>
    <w:rsid w:val="00C92105"/>
    <w:rsid w:val="00C92853"/>
    <w:rsid w:val="00C944CD"/>
    <w:rsid w:val="00C9665F"/>
    <w:rsid w:val="00CA264C"/>
    <w:rsid w:val="00CA5F7A"/>
    <w:rsid w:val="00CB5C6F"/>
    <w:rsid w:val="00CC2A2B"/>
    <w:rsid w:val="00CC574B"/>
    <w:rsid w:val="00CD0ED1"/>
    <w:rsid w:val="00CE135B"/>
    <w:rsid w:val="00CE546A"/>
    <w:rsid w:val="00CE5EBB"/>
    <w:rsid w:val="00CE7F99"/>
    <w:rsid w:val="00CF1109"/>
    <w:rsid w:val="00CF63A0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54E3A"/>
    <w:rsid w:val="00D627B9"/>
    <w:rsid w:val="00D77AA0"/>
    <w:rsid w:val="00D77E91"/>
    <w:rsid w:val="00D87666"/>
    <w:rsid w:val="00D9011D"/>
    <w:rsid w:val="00D92A94"/>
    <w:rsid w:val="00D93917"/>
    <w:rsid w:val="00D97006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0674A"/>
    <w:rsid w:val="00E11E36"/>
    <w:rsid w:val="00E14407"/>
    <w:rsid w:val="00E47B04"/>
    <w:rsid w:val="00E52126"/>
    <w:rsid w:val="00E56547"/>
    <w:rsid w:val="00E56E53"/>
    <w:rsid w:val="00E57490"/>
    <w:rsid w:val="00E6305E"/>
    <w:rsid w:val="00E66E95"/>
    <w:rsid w:val="00E77DFE"/>
    <w:rsid w:val="00E81FBB"/>
    <w:rsid w:val="00E859B8"/>
    <w:rsid w:val="00E905DF"/>
    <w:rsid w:val="00EA484C"/>
    <w:rsid w:val="00EA60B5"/>
    <w:rsid w:val="00EA63A2"/>
    <w:rsid w:val="00EB2C5F"/>
    <w:rsid w:val="00EC3ACF"/>
    <w:rsid w:val="00EC4AC4"/>
    <w:rsid w:val="00ED428F"/>
    <w:rsid w:val="00ED572D"/>
    <w:rsid w:val="00EE43D2"/>
    <w:rsid w:val="00EF3493"/>
    <w:rsid w:val="00EF5348"/>
    <w:rsid w:val="00EF57F8"/>
    <w:rsid w:val="00EF751F"/>
    <w:rsid w:val="00F132C7"/>
    <w:rsid w:val="00F14CDE"/>
    <w:rsid w:val="00F15A78"/>
    <w:rsid w:val="00F16DDF"/>
    <w:rsid w:val="00F211A5"/>
    <w:rsid w:val="00F21404"/>
    <w:rsid w:val="00F2621B"/>
    <w:rsid w:val="00F269E7"/>
    <w:rsid w:val="00F41103"/>
    <w:rsid w:val="00F47DF5"/>
    <w:rsid w:val="00F5029B"/>
    <w:rsid w:val="00F50FA5"/>
    <w:rsid w:val="00F556AC"/>
    <w:rsid w:val="00F657E5"/>
    <w:rsid w:val="00F74826"/>
    <w:rsid w:val="00F8023D"/>
    <w:rsid w:val="00F82811"/>
    <w:rsid w:val="00F82A3E"/>
    <w:rsid w:val="00F86091"/>
    <w:rsid w:val="00FA629A"/>
    <w:rsid w:val="00FB6513"/>
    <w:rsid w:val="00FC2997"/>
    <w:rsid w:val="00FC56E0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9C5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1D6651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376913"/>
    <w:rPr>
      <w:rFonts w:asciiTheme="majorHAnsi" w:hAnsiTheme="majorHAnsi"/>
      <w:b/>
      <w:bCs/>
      <w:caps/>
      <w:color w:val="000000" w:themeColor="text1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1D6651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1273AE"/>
    <w:rPr>
      <w:caps/>
      <w:color w:val="595959" w:themeColor="text1" w:themeTint="A6"/>
      <w:kern w:val="20"/>
      <w:sz w:val="20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1D6651"/>
    <w:rPr>
      <w:rFonts w:eastAsiaTheme="majorEastAsia" w:cstheme="majorBidi"/>
      <w:iC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1109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numPr>
        <w:ilvl w:val="1"/>
      </w:numPr>
      <w:spacing w:after="160"/>
    </w:pPr>
    <w:rPr>
      <w:b/>
      <w:caps/>
      <w:color w:val="5A5A5A" w:themeColor="text1" w:themeTint="A5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CF1109"/>
    <w:rPr>
      <w:b/>
      <w:caps/>
      <w:color w:val="5A5A5A" w:themeColor="text1" w:themeTint="A5"/>
      <w:sz w:val="32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76913"/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82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joshua-dadson-88b65213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shuadadson/Library/Containers/com.microsoft.Word/Data/Library/Application%20Support/Microsoft/Office/16.0/DTS/Search/%7b9AFE3525-3A39-8C41-8CD2-3CEA29FF9FE2%7dtf565073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C46FEB85F08F47909277E74B010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9FB0C-AEBC-F743-9B3D-0529EACAE547}"/>
      </w:docPartPr>
      <w:docPartBody>
        <w:p w:rsidR="00AA4783" w:rsidRDefault="00000000">
          <w:pPr>
            <w:pStyle w:val="A6C46FEB85F08F47909277E74B010A32"/>
          </w:pPr>
          <w:r>
            <w:t>Skills</w:t>
          </w:r>
        </w:p>
      </w:docPartBody>
    </w:docPart>
    <w:docPart>
      <w:docPartPr>
        <w:name w:val="15289B25F1CDB444A7E60DCDD5D6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4BBD8-E22F-294D-82A3-A42D501ABC38}"/>
      </w:docPartPr>
      <w:docPartBody>
        <w:p w:rsidR="00AA4783" w:rsidRDefault="00000000">
          <w:pPr>
            <w:pStyle w:val="15289B25F1CDB444A7E60DCDD5D6E4A6"/>
          </w:pPr>
          <w:r>
            <w:t>Contact</w:t>
          </w:r>
        </w:p>
      </w:docPartBody>
    </w:docPart>
    <w:docPart>
      <w:docPartPr>
        <w:name w:val="DAA4294423009847AD40B6EEB3F8B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10E59-A888-704A-A4AD-33566B99D006}"/>
      </w:docPartPr>
      <w:docPartBody>
        <w:p w:rsidR="00AA4783" w:rsidRDefault="00000000">
          <w:pPr>
            <w:pStyle w:val="DAA4294423009847AD40B6EEB3F8BC94"/>
          </w:pPr>
          <w:r>
            <w:t>Experience</w:t>
          </w:r>
        </w:p>
      </w:docPartBody>
    </w:docPart>
    <w:docPart>
      <w:docPartPr>
        <w:name w:val="E27457DA00E9184EA6CEBACF6BFAE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23C81-38F7-1F45-89B2-9F76B0B65E5E}"/>
      </w:docPartPr>
      <w:docPartBody>
        <w:p w:rsidR="00AA4783" w:rsidRDefault="00000000">
          <w:pPr>
            <w:pStyle w:val="E27457DA00E9184EA6CEBACF6BFAE69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D9"/>
    <w:rsid w:val="001C5DF2"/>
    <w:rsid w:val="002E7A07"/>
    <w:rsid w:val="002F26D9"/>
    <w:rsid w:val="0037210A"/>
    <w:rsid w:val="004A740D"/>
    <w:rsid w:val="004D15CD"/>
    <w:rsid w:val="00685733"/>
    <w:rsid w:val="006C0A60"/>
    <w:rsid w:val="0075294E"/>
    <w:rsid w:val="008B1C49"/>
    <w:rsid w:val="00AA4783"/>
    <w:rsid w:val="00B00388"/>
    <w:rsid w:val="00EC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C46FEB85F08F47909277E74B010A32">
    <w:name w:val="A6C46FEB85F08F47909277E74B010A32"/>
  </w:style>
  <w:style w:type="paragraph" w:customStyle="1" w:styleId="15289B25F1CDB444A7E60DCDD5D6E4A6">
    <w:name w:val="15289B25F1CDB444A7E60DCDD5D6E4A6"/>
  </w:style>
  <w:style w:type="paragraph" w:customStyle="1" w:styleId="DAA4294423009847AD40B6EEB3F8BC94">
    <w:name w:val="DAA4294423009847AD40B6EEB3F8BC94"/>
  </w:style>
  <w:style w:type="paragraph" w:customStyle="1" w:styleId="E27457DA00E9184EA6CEBACF6BFAE69E">
    <w:name w:val="E27457DA00E9184EA6CEBACF6BFAE6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669BD1-294E-49DD-B69C-4E45E0D9A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3DF5A5E-E912-49E1-BE7A-24AB31EE5F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{9AFE3525-3A39-8C41-8CD2-3CEA29FF9FE2}tf56507388_win32.dotx</Template>
  <TotalTime>0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2024-09-02T17:26:00Z</dcterms:created>
  <dcterms:modified xsi:type="dcterms:W3CDTF">2025-11-04T15:58:00Z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